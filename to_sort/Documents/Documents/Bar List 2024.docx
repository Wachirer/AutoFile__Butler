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FBF" w:rsidRDefault="00643FBF" w:rsidP="00A33981">
      <w:pPr>
        <w:ind w:left="720"/>
      </w:pPr>
    </w:p>
    <w:p w:rsidR="00643FBF" w:rsidRPr="00643FBF" w:rsidRDefault="00643FBF" w:rsidP="00A33981">
      <w:pPr>
        <w:tabs>
          <w:tab w:val="left" w:pos="2826"/>
        </w:tabs>
        <w:ind w:left="720"/>
      </w:pPr>
      <w:r>
        <w:tab/>
      </w:r>
    </w:p>
    <w:tbl>
      <w:tblPr>
        <w:tblW w:w="8058" w:type="dxa"/>
        <w:tblInd w:w="72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978"/>
        <w:gridCol w:w="1800"/>
        <w:gridCol w:w="3280"/>
      </w:tblGrid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36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36"/>
                <w:szCs w:val="28"/>
              </w:rPr>
              <w:t>DRINKS MENU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36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36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Default="00643FBF" w:rsidP="00643FBF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Calibri"/>
                <w:b/>
                <w:bCs/>
                <w:color w:val="000000"/>
                <w:sz w:val="28"/>
                <w:szCs w:val="28"/>
              </w:rPr>
            </w:pPr>
          </w:p>
          <w:p w:rsidR="00643FBF" w:rsidRPr="00643FBF" w:rsidRDefault="00307F4C" w:rsidP="00307F4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b/>
                <w:bCs/>
                <w:color w:val="000000"/>
                <w:sz w:val="28"/>
                <w:szCs w:val="28"/>
              </w:rPr>
            </w:pPr>
            <w:r w:rsidRPr="00307F4C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SHOTS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307F4C" w:rsidP="00307F4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b/>
                <w:bCs/>
                <w:color w:val="000000"/>
                <w:sz w:val="28"/>
                <w:szCs w:val="28"/>
              </w:rPr>
            </w:pPr>
            <w:r w:rsidRPr="00307F4C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BOTTLE</w:t>
            </w:r>
          </w:p>
        </w:tc>
      </w:tr>
      <w:tr w:rsidR="00A33981" w:rsidRPr="00307F4C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307F4C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307F4C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GIN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307F4C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307F4C" w:rsidRDefault="00643FBF" w:rsidP="00643F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Gilbeys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3,800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Gordons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Gordons Mediterranean Orange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Gordons Silican lemon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Tanquaray London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Tanqueray 10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Tanqueray  sevilla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Tanqueray royale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Tanqueray rangpur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Six dogs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11,000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Hendricks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Bombay saphire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Befeater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VODKA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Smirnoff red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3,800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Leleshwa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3,800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Ciroc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Absolut vodka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Grey goose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Belvedere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Ketel one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RUM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Barcadi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Capt morgan spiced gold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Captain morgan dark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Myers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Malibu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BRANDY &amp; COGNAC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Remy martin VSOP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17,000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Henessy VS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Henessy VSOP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16,850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Martel VS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Martel VSOP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12,000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Courvoisier VSOP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17,500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Viceroy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WHISKIES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BOURBON &amp; IRISH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Bulleit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Gentle man jack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 xml:space="preserve">Jack daniel's single barrel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Jack daniel's honey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Jack daniel's No. 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Jameson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Jameson black barrel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8500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Jim Beam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BLENDEND SCOTCH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Chivas regal 12yrs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Chivas regal 15yrs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16,000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 red label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 black label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 double black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Jw 18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650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16,500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 gold reserve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14,500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 green label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Monkey shoulder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Ballantines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Aberlour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Famous grouse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  <w:t xml:space="preserve">SINGLE MALT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Singleton 12 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Singleton 15 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Singleton 18 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16,500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Glenlivet    12 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12,500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Glenlivet    15 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15,500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Glenlivet    18 yrs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17,500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Glenffidich 12 yrs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Glenffidich 15 yrs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15,000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Glenffidich 18 yrs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18,750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Talisker  10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Cardhu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Caol ila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11,000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Cragganmore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Glenmorangie 10 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Dalwhinnie 15 yrs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Lagavulin 16 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18,500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Glenkichie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LIQUEURS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Amarula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Baileys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Cointreau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Southern comfort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Jagermeister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Drambule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Tia Maria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Zappa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3,800</w:t>
            </w: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  <w:t xml:space="preserve">VERMOUTH &amp; APERITIFS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Martini bianco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Martini extra dry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Martini rosso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Campari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Pimms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4800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Fernet branca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Pernod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TEQUILA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Jose quevo silver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4800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Jose quevo gold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4800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Don julio blanco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Don julio Reposado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Don julio Anejo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12000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Olmeca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6500</w:t>
            </w: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BEERS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Local beers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Heineken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Savannah cider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Desperado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Hunters gold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Kenya Original KO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Draft beer(500ml)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Bila shaka IPA (ABV 6.5%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CIGARETTES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RED WINE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Three Thieves, Pinot Noir/USA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4500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Mucho Mas ,Tempranillo&amp;Syrah/spain                                                                    5500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California roots,Cabernet Sauvignon/USA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Trumpeter, Malbec/Argentina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Jacobs creek, Merlot/Australia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Hardys VR, Merlot/Australia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WHITE WINE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Three Thieves,Pinot Grigio/USA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Trumpeter reserve, Pinot Grigio/Argentina                                                3900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California roots,Pinot Grigio/USA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 xml:space="preserve">Trumpeter ,Sauvignon Blanc/Argentina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 xml:space="preserve">Hardys VR,Chardonnay/Australia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Jacobs creek,Chardonnay/Australia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HOUSE WINE( BY GLASS)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  <w:t>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Frontera/Chile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 xml:space="preserve">Dragons back/South Africa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red/white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Cuvee sweet/France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Rosso Nobile/Germany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 xml:space="preserve">                                      *House wine by the bottle @ 3000/=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A33981" w:rsidRPr="00A33981" w:rsidRDefault="00A33981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ROSE,SPARKLING WINE &amp; CHAMPAGNE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Fragolino Rose/Italy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5500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Blue Prosecco/Italy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5000</w:t>
            </w:r>
          </w:p>
        </w:tc>
      </w:tr>
      <w:tr w:rsidR="00643FBF" w:rsidRPr="00643FBF" w:rsidTr="00A33981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Belaire/France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8000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 xml:space="preserve">Graham Beck Brut/South Africa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7200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Moet  &amp; Chandon/France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  <w:t>18000</w:t>
            </w:r>
          </w:p>
        </w:tc>
      </w:tr>
      <w:tr w:rsidR="00643FBF" w:rsidRPr="00643FBF" w:rsidTr="00A33981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  <w:t xml:space="preserve">HOT BEVERAGES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Mixed Kenyan tea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Dawa/Lemon &amp; ginger tea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450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 xml:space="preserve">Chai latté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Herbal teas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 xml:space="preserve">Hot chocolate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Cappuccino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 xml:space="preserve">Caffe latté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Mocha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Espresso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250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Irish-Coffee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650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A33981" w:rsidRDefault="00A33981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Hot toddy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A33981" w:rsidRDefault="00A33981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  <w:p w:rsidR="00A33981" w:rsidRDefault="00A33981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700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  <w:t>FRESH JUICES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Orange juice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600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Pineapple &amp; mint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400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Passion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400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Lemonade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500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7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r w:rsidRPr="00A33981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MILKSHAKES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Vanilla/Strawberry/Chocolate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500</w:t>
            </w:r>
          </w:p>
        </w:tc>
      </w:tr>
      <w:tr w:rsidR="00643FBF" w:rsidRPr="00643FBF" w:rsidTr="00A33981">
        <w:trPr>
          <w:trHeight w:val="37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A33981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 xml:space="preserve">Peanut &amp; banana shake  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center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600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A33981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Cappuccino shake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center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600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33981" w:rsidRPr="00A33981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A33981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  <w:bookmarkStart w:id="0" w:name="_GoBack"/>
            <w:r w:rsidRPr="00A33981"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  <w:t xml:space="preserve">MINERAL WATER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jc w:val="center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A33981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bookmarkEnd w:id="0"/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Aquamist (1 litre)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250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 xml:space="preserve">                (500 ml)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200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Sparkling (1 litre)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350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 xml:space="preserve">                (500 ml)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Sodas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200</w:t>
            </w:r>
          </w:p>
        </w:tc>
      </w:tr>
      <w:tr w:rsidR="00643FBF" w:rsidRPr="00643FBF" w:rsidTr="00A33981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Red bull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43FBF" w:rsidRPr="00643FBF" w:rsidRDefault="00643FBF" w:rsidP="00643FBF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</w:pPr>
            <w:r w:rsidRPr="00643FBF">
              <w:rPr>
                <w:rFonts w:ascii="Bahnschrift SemiLight Condensed" w:eastAsia="Times New Roman" w:hAnsi="Bahnschrift SemiLight Condensed" w:cs="Calibri"/>
                <w:color w:val="auto"/>
                <w:sz w:val="28"/>
                <w:szCs w:val="28"/>
              </w:rPr>
              <w:t>350</w:t>
            </w:r>
          </w:p>
        </w:tc>
      </w:tr>
    </w:tbl>
    <w:p w:rsidR="00643FBF" w:rsidRPr="00643FBF" w:rsidRDefault="00643FBF" w:rsidP="00A33981">
      <w:pPr>
        <w:tabs>
          <w:tab w:val="left" w:pos="2826"/>
        </w:tabs>
        <w:ind w:left="720"/>
      </w:pPr>
    </w:p>
    <w:sectPr w:rsidR="00643FBF" w:rsidRPr="00643FBF" w:rsidSect="00A33981">
      <w:headerReference w:type="default" r:id="rId10"/>
      <w:pgSz w:w="12240" w:h="15840"/>
      <w:pgMar w:top="720" w:right="720" w:bottom="720" w:left="1236" w:header="720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3A0D" w:rsidRDefault="00F03A0D" w:rsidP="00845A3A">
      <w:pPr>
        <w:spacing w:after="0" w:line="240" w:lineRule="auto"/>
      </w:pPr>
      <w:r>
        <w:separator/>
      </w:r>
    </w:p>
  </w:endnote>
  <w:endnote w:type="continuationSeparator" w:id="0">
    <w:p w:rsidR="00F03A0D" w:rsidRDefault="00F03A0D" w:rsidP="00845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3A0D" w:rsidRDefault="00F03A0D" w:rsidP="00845A3A">
      <w:pPr>
        <w:spacing w:after="0" w:line="240" w:lineRule="auto"/>
      </w:pPr>
      <w:r>
        <w:separator/>
      </w:r>
    </w:p>
  </w:footnote>
  <w:footnote w:type="continuationSeparator" w:id="0">
    <w:p w:rsidR="00F03A0D" w:rsidRDefault="00F03A0D" w:rsidP="00845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3FBF" w:rsidRDefault="00643FB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90FA918" wp14:editId="0689A25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10049256" cy="7772400"/>
          <wp:effectExtent l="228600" t="228600" r="238125" b="228600"/>
          <wp:wrapNone/>
          <wp:docPr id="15" name="Picture 15" descr="Peach and brown polka dots on blu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Untitled-3AGG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9256" cy="7772400"/>
                  </a:xfrm>
                  <a:prstGeom prst="rect">
                    <a:avLst/>
                  </a:prstGeom>
                  <a:ln w="2286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0F8271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603F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AE2E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1E44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043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A668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4092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002D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FC7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6215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A0441F"/>
    <w:multiLevelType w:val="hybridMultilevel"/>
    <w:tmpl w:val="48763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53D6B"/>
    <w:multiLevelType w:val="hybridMultilevel"/>
    <w:tmpl w:val="9BFEC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FBF"/>
    <w:rsid w:val="00054815"/>
    <w:rsid w:val="00063AFD"/>
    <w:rsid w:val="00095DAE"/>
    <w:rsid w:val="000A18BC"/>
    <w:rsid w:val="000B673B"/>
    <w:rsid w:val="000B7A1D"/>
    <w:rsid w:val="000E1190"/>
    <w:rsid w:val="00134C33"/>
    <w:rsid w:val="001532AB"/>
    <w:rsid w:val="001C2DE9"/>
    <w:rsid w:val="002042B2"/>
    <w:rsid w:val="002E382A"/>
    <w:rsid w:val="00307F4C"/>
    <w:rsid w:val="00373F27"/>
    <w:rsid w:val="00467D6C"/>
    <w:rsid w:val="004C0CBC"/>
    <w:rsid w:val="005C7B11"/>
    <w:rsid w:val="005D5918"/>
    <w:rsid w:val="00643FBF"/>
    <w:rsid w:val="006711F6"/>
    <w:rsid w:val="006E2AC4"/>
    <w:rsid w:val="00727510"/>
    <w:rsid w:val="00754476"/>
    <w:rsid w:val="00845A3A"/>
    <w:rsid w:val="0089499A"/>
    <w:rsid w:val="008C041A"/>
    <w:rsid w:val="008D5A76"/>
    <w:rsid w:val="00922DD4"/>
    <w:rsid w:val="00937049"/>
    <w:rsid w:val="00A33981"/>
    <w:rsid w:val="00A3565B"/>
    <w:rsid w:val="00AE38DF"/>
    <w:rsid w:val="00B54A4E"/>
    <w:rsid w:val="00B60B67"/>
    <w:rsid w:val="00B806CE"/>
    <w:rsid w:val="00C00530"/>
    <w:rsid w:val="00C066E4"/>
    <w:rsid w:val="00C252A1"/>
    <w:rsid w:val="00C624B8"/>
    <w:rsid w:val="00C64E83"/>
    <w:rsid w:val="00D41137"/>
    <w:rsid w:val="00DF5040"/>
    <w:rsid w:val="00E11E99"/>
    <w:rsid w:val="00E54C8B"/>
    <w:rsid w:val="00E83911"/>
    <w:rsid w:val="00EE2053"/>
    <w:rsid w:val="00F03A0D"/>
    <w:rsid w:val="00F17DB9"/>
    <w:rsid w:val="00FE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4ED7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0530"/>
    <w:rPr>
      <w:color w:val="FFFFFF" w:themeColor="background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815"/>
    <w:pPr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190"/>
    <w:pPr>
      <w:jc w:val="center"/>
      <w:outlineLvl w:val="1"/>
    </w:pPr>
    <w:rPr>
      <w:rFonts w:asciiTheme="majorHAnsi" w:hAnsiTheme="majorHAnsi"/>
      <w:b/>
      <w:color w:val="E5B77A" w:themeColor="accent4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5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5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5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5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5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auto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5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uto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0530"/>
    <w:rPr>
      <w:b/>
      <w:color w:val="FFFFFF" w:themeColor="background1"/>
      <w:sz w:val="20"/>
    </w:rPr>
  </w:style>
  <w:style w:type="paragraph" w:styleId="Subtitle">
    <w:name w:val="Subtitle"/>
    <w:basedOn w:val="Normal"/>
    <w:next w:val="Normal"/>
    <w:link w:val="SubtitleChar"/>
    <w:uiPriority w:val="1"/>
    <w:qFormat/>
    <w:rsid w:val="00EE2053"/>
    <w:pPr>
      <w:numPr>
        <w:ilvl w:val="1"/>
      </w:numPr>
      <w:spacing w:after="0" w:line="240" w:lineRule="auto"/>
      <w:ind w:left="720" w:right="720"/>
      <w:jc w:val="center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"/>
    <w:rsid w:val="00EE2053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"/>
    <w:qFormat/>
    <w:rsid w:val="000E1190"/>
    <w:pPr>
      <w:spacing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olor w:val="E5B77A" w:themeColor="accent4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character" w:customStyle="1" w:styleId="TitleChar">
    <w:name w:val="Title Char"/>
    <w:basedOn w:val="DefaultParagraphFont"/>
    <w:link w:val="Title"/>
    <w:uiPriority w:val="1"/>
    <w:rsid w:val="000E1190"/>
    <w:rPr>
      <w:rFonts w:asciiTheme="majorHAnsi" w:eastAsiaTheme="majorEastAsia" w:hAnsiTheme="majorHAnsi" w:cstheme="majorBidi"/>
      <w:b/>
      <w:color w:val="E5B77A" w:themeColor="accent4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styleId="Date">
    <w:name w:val="Date"/>
    <w:basedOn w:val="Normal"/>
    <w:next w:val="Normal"/>
    <w:link w:val="DateChar"/>
    <w:uiPriority w:val="2"/>
    <w:unhideWhenUsed/>
    <w:qFormat/>
    <w:rsid w:val="00EE2053"/>
    <w:pPr>
      <w:spacing w:after="840" w:line="240" w:lineRule="auto"/>
      <w:ind w:left="720" w:right="720"/>
      <w:jc w:val="center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DateChar">
    <w:name w:val="Date Char"/>
    <w:basedOn w:val="DefaultParagraphFont"/>
    <w:link w:val="Date"/>
    <w:uiPriority w:val="2"/>
    <w:rsid w:val="00EE2053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customStyle="1" w:styleId="MenuItem">
    <w:name w:val="Menu Item"/>
    <w:basedOn w:val="Normal"/>
    <w:uiPriority w:val="2"/>
    <w:qFormat/>
    <w:rsid w:val="00EE2053"/>
    <w:pPr>
      <w:spacing w:after="120" w:line="252" w:lineRule="auto"/>
      <w:ind w:left="1440" w:right="1440"/>
      <w:jc w:val="center"/>
    </w:pPr>
    <w:rPr>
      <w:color w:val="404040" w:themeColor="text1" w:themeTint="BF"/>
      <w:kern w:val="2"/>
      <w:sz w:val="18"/>
      <w:szCs w:val="20"/>
      <w:lang w:eastAsia="ja-JP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0E1190"/>
    <w:rPr>
      <w:rFonts w:asciiTheme="majorHAnsi" w:hAnsiTheme="majorHAnsi"/>
      <w:b/>
      <w:color w:val="E5B77A" w:themeColor="accent4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845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3A"/>
    <w:rPr>
      <w:color w:val="FFFFFF" w:themeColor="background1"/>
    </w:rPr>
  </w:style>
  <w:style w:type="paragraph" w:styleId="Footer">
    <w:name w:val="footer"/>
    <w:basedOn w:val="Normal"/>
    <w:link w:val="FooterChar"/>
    <w:uiPriority w:val="99"/>
    <w:unhideWhenUsed/>
    <w:rsid w:val="00845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3A"/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4C0CBC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530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530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530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530"/>
    <w:rPr>
      <w:rFonts w:asciiTheme="majorHAnsi" w:eastAsiaTheme="majorEastAsia" w:hAnsiTheme="majorHAnsi" w:cstheme="majorBidi"/>
      <w:i/>
      <w:iCs/>
      <w:sz w:val="21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00530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00530"/>
    <w:rPr>
      <w:i/>
      <w:iCs/>
      <w:color w:val="8EAADB" w:themeColor="accent1" w:themeTint="99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00530"/>
    <w:pPr>
      <w:pBdr>
        <w:top w:val="single" w:sz="4" w:space="10" w:color="8EAADB" w:themeColor="accent1" w:themeTint="99"/>
        <w:bottom w:val="single" w:sz="4" w:space="10" w:color="8EAADB" w:themeColor="accent1" w:themeTint="99"/>
      </w:pBdr>
      <w:spacing w:before="360" w:after="360"/>
      <w:ind w:left="864" w:right="864"/>
      <w:jc w:val="center"/>
    </w:pPr>
    <w:rPr>
      <w:i/>
      <w:iCs/>
      <w:color w:val="8EAADB" w:themeColor="accent1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00530"/>
    <w:rPr>
      <w:i/>
      <w:iCs/>
      <w:color w:val="8EAADB" w:themeColor="accent1" w:themeTint="99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00530"/>
    <w:pPr>
      <w:spacing w:before="200"/>
      <w:ind w:left="864" w:right="864"/>
      <w:jc w:val="center"/>
    </w:pPr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00530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00530"/>
    <w:rPr>
      <w:b/>
      <w:bCs/>
      <w:caps w:val="0"/>
      <w:smallCaps/>
      <w:color w:val="8EAADB" w:themeColor="accent1" w:themeTint="99"/>
      <w:spacing w:val="5"/>
    </w:rPr>
  </w:style>
  <w:style w:type="paragraph" w:styleId="ListParagraph">
    <w:name w:val="List Paragraph"/>
    <w:basedOn w:val="Normal"/>
    <w:uiPriority w:val="34"/>
    <w:semiHidden/>
    <w:unhideWhenUsed/>
    <w:qFormat/>
    <w:rsid w:val="00C00530"/>
    <w:pPr>
      <w:ind w:left="720"/>
      <w:contextualSpacing/>
    </w:pPr>
    <w:rPr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0530"/>
    <w:pPr>
      <w:spacing w:after="200" w:line="240" w:lineRule="auto"/>
    </w:pPr>
    <w:rPr>
      <w:i/>
      <w:iCs/>
      <w:color w:val="auto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00530"/>
    <w:rPr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0530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8EAADB" w:themeColor="accent1" w:themeTint="99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unhideWhenUsed/>
    <w:rsid w:val="00C00530"/>
    <w:pPr>
      <w:spacing w:after="0" w:line="240" w:lineRule="auto"/>
    </w:pPr>
    <w:rPr>
      <w:rFonts w:ascii="Segoe UI" w:hAnsi="Segoe UI" w:cs="Segoe UI"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00530"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C00530"/>
    <w:pPr>
      <w:pBdr>
        <w:top w:val="single" w:sz="2" w:space="10" w:color="8EAADB" w:themeColor="accent1" w:themeTint="99"/>
        <w:left w:val="single" w:sz="2" w:space="10" w:color="8EAADB" w:themeColor="accent1" w:themeTint="99"/>
        <w:bottom w:val="single" w:sz="2" w:space="10" w:color="8EAADB" w:themeColor="accent1" w:themeTint="99"/>
        <w:right w:val="single" w:sz="2" w:space="10" w:color="8EAADB" w:themeColor="accent1" w:themeTint="99"/>
      </w:pBdr>
      <w:ind w:left="1152" w:right="1152"/>
    </w:pPr>
    <w:rPr>
      <w:rFonts w:eastAsiaTheme="minorEastAsia"/>
      <w:i/>
      <w:iCs/>
      <w:color w:val="8EAADB" w:themeColor="accent1" w:themeTint="99"/>
    </w:rPr>
  </w:style>
  <w:style w:type="paragraph" w:styleId="BodyText">
    <w:name w:val="Body Text"/>
    <w:basedOn w:val="Normal"/>
    <w:link w:val="BodyTextChar"/>
    <w:uiPriority w:val="99"/>
    <w:semiHidden/>
    <w:unhideWhenUsed/>
    <w:rsid w:val="00C00530"/>
    <w:pPr>
      <w:spacing w:after="120"/>
    </w:pPr>
    <w:rPr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00530"/>
  </w:style>
  <w:style w:type="paragraph" w:styleId="BodyText2">
    <w:name w:val="Body Text 2"/>
    <w:basedOn w:val="Normal"/>
    <w:link w:val="BodyText2Char"/>
    <w:uiPriority w:val="99"/>
    <w:semiHidden/>
    <w:unhideWhenUsed/>
    <w:rsid w:val="00C00530"/>
    <w:pPr>
      <w:spacing w:after="120" w:line="480" w:lineRule="auto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00530"/>
  </w:style>
  <w:style w:type="paragraph" w:styleId="BodyText3">
    <w:name w:val="Body Text 3"/>
    <w:basedOn w:val="Normal"/>
    <w:link w:val="BodyText3Char"/>
    <w:uiPriority w:val="99"/>
    <w:semiHidden/>
    <w:unhideWhenUsed/>
    <w:rsid w:val="00C00530"/>
    <w:pPr>
      <w:spacing w:after="120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00530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00530"/>
    <w:rPr>
      <w:color w:val="DDC19E" w:themeColor="accent3" w:themeTint="99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00530"/>
    <w:rPr>
      <w:color w:val="A8D08D" w:themeColor="accent6" w:themeTint="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ville\AppData\Roaming\Microsoft\Templates\Menu%20(Elegant%20Party%20design,%20color).dotx" TargetMode="External"/></Relationships>
</file>

<file path=word/theme/theme1.xml><?xml version="1.0" encoding="utf-8"?>
<a:theme xmlns:a="http://schemas.openxmlformats.org/drawingml/2006/main" name="Office Theme">
  <a:themeElements>
    <a:clrScheme name="Custom 246">
      <a:dk1>
        <a:sysClr val="windowText" lastClr="000000"/>
      </a:dk1>
      <a:lt1>
        <a:sysClr val="window" lastClr="FFFFFF"/>
      </a:lt1>
      <a:dk2>
        <a:srgbClr val="0D1E31"/>
      </a:dk2>
      <a:lt2>
        <a:srgbClr val="E7E6E6"/>
      </a:lt2>
      <a:accent1>
        <a:srgbClr val="4472C4"/>
      </a:accent1>
      <a:accent2>
        <a:srgbClr val="A0703F"/>
      </a:accent2>
      <a:accent3>
        <a:srgbClr val="C7995E"/>
      </a:accent3>
      <a:accent4>
        <a:srgbClr val="E5B77A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In Progress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A05668-B441-4A26-8C66-9066227BE06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F555399-E272-4F6B-BAE7-6C6C806D87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D0BE55-ABE1-4D31-B0C8-D8C553CAD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Menu (Elegant Party design, color)</Template>
  <TotalTime>0</TotalTime>
  <Pages>8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Bar List</vt:lpstr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 List</dc:title>
  <dc:subject/>
  <dc:creator/>
  <cp:keywords/>
  <dc:description/>
  <cp:lastModifiedBy/>
  <cp:revision>1</cp:revision>
  <dcterms:created xsi:type="dcterms:W3CDTF">2024-01-10T10:11:00Z</dcterms:created>
  <dcterms:modified xsi:type="dcterms:W3CDTF">2024-01-10T10:31:00Z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